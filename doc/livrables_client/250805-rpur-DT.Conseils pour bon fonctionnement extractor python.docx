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45"/>
        <w:gridCol w:w="5917"/>
      </w:tblGrid>
      <w:tr w:rsidR="003E149B" w:rsidRPr="00951037" w14:paraId="3557A799" w14:textId="77777777" w:rsidTr="00AC130F">
        <w:trPr>
          <w:trHeight w:val="341"/>
          <w:jc w:val="center"/>
        </w:trPr>
        <w:tc>
          <w:tcPr>
            <w:tcW w:w="1735" w:type="pct"/>
            <w:vAlign w:val="center"/>
          </w:tcPr>
          <w:p w14:paraId="198EE384" w14:textId="43215E1F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Date</w:t>
            </w:r>
          </w:p>
        </w:tc>
        <w:sdt>
          <w:sdtPr>
            <w:rPr>
              <w:rFonts w:asciiTheme="majorHAnsi" w:hAnsiTheme="majorHAnsi" w:cstheme="majorHAnsi"/>
              <w:color w:val="000000" w:themeColor="text1"/>
              <w:szCs w:val="22"/>
            </w:rPr>
            <w:id w:val="-340772307"/>
            <w:placeholder>
              <w:docPart w:val="C21CAF3ADB54437BA8A5338786257F12"/>
            </w:placeholder>
            <w:date w:fullDate="2025-08-0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3265" w:type="pct"/>
                <w:vAlign w:val="center"/>
              </w:tcPr>
              <w:p w14:paraId="19BAFBB9" w14:textId="3BE0BB1D" w:rsidR="003E149B" w:rsidRPr="00951037" w:rsidRDefault="00821215" w:rsidP="00AC130F">
                <w:pPr>
                  <w:pStyle w:val="Saisie"/>
                  <w:jc w:val="center"/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</w:pPr>
                <w:r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  <w:t>05/08/2025</w:t>
                </w:r>
              </w:p>
            </w:tc>
          </w:sdtContent>
        </w:sdt>
      </w:tr>
      <w:tr w:rsidR="003E149B" w:rsidRPr="00951037" w14:paraId="6426CE42" w14:textId="77777777" w:rsidTr="00AC130F">
        <w:trPr>
          <w:trHeight w:val="275"/>
          <w:jc w:val="center"/>
        </w:trPr>
        <w:tc>
          <w:tcPr>
            <w:tcW w:w="1735" w:type="pct"/>
            <w:vAlign w:val="center"/>
          </w:tcPr>
          <w:p w14:paraId="7EC565AE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Type de réunion</w:t>
            </w: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/projet</w:t>
            </w:r>
          </w:p>
        </w:tc>
        <w:sdt>
          <w:sdtPr>
            <w:rPr>
              <w:rFonts w:asciiTheme="majorHAnsi" w:hAnsiTheme="majorHAnsi" w:cstheme="majorHAnsi"/>
              <w:color w:val="000000" w:themeColor="text1"/>
              <w:szCs w:val="22"/>
            </w:rPr>
            <w:alias w:val="type de réunion"/>
            <w:tag w:val="Réunion"/>
            <w:id w:val="-732616871"/>
            <w:placeholder>
              <w:docPart w:val="9081795074A1406AAFEBFB6395C5DD66"/>
            </w:placeholder>
            <w:dropDownList>
              <w:listItem w:displayText="Réunion interne" w:value="Réunion interne"/>
              <w:listItem w:displayText="Document de travail" w:value="Document de travail"/>
              <w:listItem w:displayText="Réunion externe" w:value="Réunion externe"/>
            </w:dropDownList>
          </w:sdtPr>
          <w:sdtContent>
            <w:tc>
              <w:tcPr>
                <w:tcW w:w="3265" w:type="pct"/>
                <w:vAlign w:val="center"/>
              </w:tcPr>
              <w:p w14:paraId="75DAC0E3" w14:textId="37C82FDA" w:rsidR="003E149B" w:rsidRPr="00951037" w:rsidRDefault="00747638" w:rsidP="00AC130F">
                <w:pPr>
                  <w:pStyle w:val="Saisie"/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</w:pPr>
                <w:r>
                  <w:rPr>
                    <w:rFonts w:asciiTheme="majorHAnsi" w:hAnsiTheme="majorHAnsi" w:cstheme="majorHAnsi"/>
                    <w:color w:val="000000" w:themeColor="text1"/>
                    <w:szCs w:val="22"/>
                  </w:rPr>
                  <w:t>Document de travail</w:t>
                </w:r>
              </w:p>
            </w:tc>
          </w:sdtContent>
        </w:sdt>
      </w:tr>
      <w:tr w:rsidR="003E149B" w:rsidRPr="00951037" w14:paraId="45F42EC9" w14:textId="77777777" w:rsidTr="00AC130F">
        <w:trPr>
          <w:trHeight w:val="136"/>
          <w:jc w:val="center"/>
        </w:trPr>
        <w:tc>
          <w:tcPr>
            <w:tcW w:w="1735" w:type="pct"/>
            <w:vAlign w:val="center"/>
          </w:tcPr>
          <w:p w14:paraId="3FC39551" w14:textId="5B586A5C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Lieu</w:t>
            </w:r>
          </w:p>
        </w:tc>
        <w:tc>
          <w:tcPr>
            <w:tcW w:w="3265" w:type="pct"/>
            <w:vAlign w:val="center"/>
          </w:tcPr>
          <w:p w14:paraId="4D440803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Maison Septemes</w:t>
            </w:r>
          </w:p>
        </w:tc>
      </w:tr>
      <w:tr w:rsidR="003E149B" w:rsidRPr="00951037" w14:paraId="3704839F" w14:textId="77777777" w:rsidTr="00AC130F">
        <w:trPr>
          <w:trHeight w:val="127"/>
          <w:jc w:val="center"/>
        </w:trPr>
        <w:tc>
          <w:tcPr>
            <w:tcW w:w="1735" w:type="pct"/>
            <w:vAlign w:val="center"/>
          </w:tcPr>
          <w:p w14:paraId="43B3AABD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Rédacteur(s) du compte rendu</w:t>
            </w:r>
          </w:p>
        </w:tc>
        <w:tc>
          <w:tcPr>
            <w:tcW w:w="3265" w:type="pct"/>
            <w:vAlign w:val="center"/>
          </w:tcPr>
          <w:p w14:paraId="5EA9E6B5" w14:textId="77777777" w:rsidR="003E149B" w:rsidRPr="00951037" w:rsidRDefault="003E149B" w:rsidP="00AC130F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color w:val="000000" w:themeColor="text1"/>
                <w:szCs w:val="22"/>
              </w:rPr>
              <w:t>Pierrick BERTHE</w:t>
            </w:r>
          </w:p>
        </w:tc>
      </w:tr>
      <w:tr w:rsidR="003E149B" w:rsidRPr="00951037" w14:paraId="26AE06D3" w14:textId="77777777" w:rsidTr="00AC130F">
        <w:trPr>
          <w:trHeight w:val="127"/>
          <w:jc w:val="center"/>
        </w:trPr>
        <w:tc>
          <w:tcPr>
            <w:tcW w:w="1735" w:type="pct"/>
            <w:vAlign w:val="center"/>
          </w:tcPr>
          <w:p w14:paraId="433A4ABF" w14:textId="77777777" w:rsidR="003E149B" w:rsidRPr="00951037" w:rsidRDefault="003E149B" w:rsidP="003E149B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 w:rsidRPr="00951037">
              <w:rPr>
                <w:rFonts w:asciiTheme="majorHAnsi" w:hAnsiTheme="majorHAnsi" w:cstheme="majorHAnsi"/>
                <w:color w:val="000000" w:themeColor="text1"/>
                <w:szCs w:val="22"/>
              </w:rPr>
              <w:t>Participants</w:t>
            </w:r>
          </w:p>
        </w:tc>
        <w:tc>
          <w:tcPr>
            <w:tcW w:w="3265" w:type="pct"/>
            <w:vAlign w:val="center"/>
          </w:tcPr>
          <w:p w14:paraId="2E524F04" w14:textId="77777777" w:rsidR="003E149B" w:rsidRDefault="003E149B" w:rsidP="003E149B">
            <w:pPr>
              <w:pStyle w:val="Saisie"/>
              <w:rPr>
                <w:rFonts w:asciiTheme="majorHAnsi" w:hAnsiTheme="majorHAnsi" w:cstheme="majorHAnsi"/>
                <w:color w:val="000000" w:themeColor="text1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PB</w:t>
            </w:r>
          </w:p>
        </w:tc>
      </w:tr>
    </w:tbl>
    <w:p w14:paraId="7D48933B" w14:textId="2E64FA22" w:rsidR="003E149B" w:rsidRPr="00951037" w:rsidRDefault="003E149B" w:rsidP="003E149B">
      <w:pPr>
        <w:rPr>
          <w:rFonts w:asciiTheme="majorHAnsi" w:hAnsiTheme="majorHAnsi" w:cstheme="majorHAnsi"/>
          <w:b/>
          <w:color w:val="000000" w:themeColor="text1"/>
          <w:sz w:val="16"/>
          <w:lang w:val="fr-FR"/>
        </w:rPr>
      </w:pPr>
    </w:p>
    <w:p w14:paraId="644542AE" w14:textId="77777777" w:rsidR="003E149B" w:rsidRPr="00951037" w:rsidRDefault="003E149B" w:rsidP="003E149B">
      <w:pPr>
        <w:pBdr>
          <w:top w:val="single" w:sz="4" w:space="1" w:color="808080"/>
          <w:left w:val="single" w:sz="4" w:space="4" w:color="808080"/>
          <w:bottom w:val="single" w:sz="4" w:space="0" w:color="808080"/>
          <w:right w:val="single" w:sz="4" w:space="1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 w:rsidRPr="00951037"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Ordre du jour</w:t>
      </w:r>
    </w:p>
    <w:p w14:paraId="501BFDFA" w14:textId="6F1F4D5A" w:rsidR="00844DD3" w:rsidRDefault="00844DD3"/>
    <w:p w14:paraId="5CEB47D2" w14:textId="6F98B679" w:rsidR="009E4C0E" w:rsidRDefault="00821215">
      <w:r>
        <w:t>Après visualisation de l’extraction de 5 datasets, quelques conseils pour que l’extractor fonctionne au mieux.</w:t>
      </w:r>
    </w:p>
    <w:p w14:paraId="492F21A0" w14:textId="2E57DE56" w:rsidR="003E149B" w:rsidRPr="00951037" w:rsidRDefault="003E149B" w:rsidP="003E149B">
      <w:pPr>
        <w:rPr>
          <w:rFonts w:asciiTheme="majorHAnsi" w:hAnsiTheme="majorHAnsi" w:cstheme="majorHAnsi"/>
          <w:b/>
          <w:color w:val="000000" w:themeColor="text1"/>
          <w:sz w:val="16"/>
          <w:lang w:val="fr-FR"/>
        </w:rPr>
      </w:pPr>
    </w:p>
    <w:p w14:paraId="4D739A39" w14:textId="55F57D5D" w:rsidR="003E149B" w:rsidRPr="00671915" w:rsidRDefault="003E149B" w:rsidP="00671915">
      <w:pPr>
        <w:pBdr>
          <w:top w:val="single" w:sz="4" w:space="1" w:color="808080"/>
          <w:left w:val="single" w:sz="4" w:space="4" w:color="808080"/>
          <w:bottom w:val="single" w:sz="4" w:space="0" w:color="808080"/>
          <w:right w:val="single" w:sz="4" w:space="1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Compte rendu</w:t>
      </w:r>
    </w:p>
    <w:p w14:paraId="2766DB05" w14:textId="72C3EE39" w:rsidR="00075526" w:rsidRPr="00F3338D" w:rsidRDefault="00F3338D">
      <w:pPr>
        <w:rPr>
          <w:b/>
          <w:bCs/>
          <w:lang w:val="fr-FR"/>
        </w:rPr>
      </w:pPr>
      <w:r w:rsidRPr="00F3338D">
        <w:rPr>
          <w:b/>
          <w:bCs/>
          <w:lang w:val="fr-FR"/>
        </w:rPr>
        <w:t>Consignes</w:t>
      </w:r>
    </w:p>
    <w:p w14:paraId="0BFCE738" w14:textId="7E99540D" w:rsidR="00075526" w:rsidRDefault="00F3338D">
      <w:pPr>
        <w:rPr>
          <w:lang w:val="fr-FR"/>
        </w:rPr>
      </w:pPr>
      <w:r>
        <w:rPr>
          <w:lang w:val="fr-FR"/>
        </w:rPr>
        <w:t>A</w:t>
      </w:r>
      <w:r w:rsidR="006F1776">
        <w:rPr>
          <w:lang w:val="fr-FR"/>
        </w:rPr>
        <w:t xml:space="preserve"> respecter par le client dans l’incrustation du texte dans l’image : </w:t>
      </w:r>
    </w:p>
    <w:p w14:paraId="4547D30E" w14:textId="756842D7" w:rsidR="006F1776" w:rsidRDefault="00671915" w:rsidP="006F1776">
      <w:pPr>
        <w:pStyle w:val="Paragraphedeliste"/>
        <w:numPr>
          <w:ilvl w:val="0"/>
          <w:numId w:val="7"/>
        </w:numPr>
        <w:rPr>
          <w:lang w:val="fr-FR"/>
        </w:rPr>
      </w:pPr>
      <w:r w:rsidRPr="00022CD4">
        <w:rPr>
          <w:b/>
          <w:bCs/>
          <w:lang w:val="fr-FR"/>
        </w:rPr>
        <w:drawing>
          <wp:anchor distT="0" distB="0" distL="114300" distR="114300" simplePos="0" relativeHeight="251666432" behindDoc="0" locked="0" layoutInCell="1" allowOverlap="1" wp14:anchorId="4C5A5FD6" wp14:editId="32964645">
            <wp:simplePos x="0" y="0"/>
            <wp:positionH relativeFrom="column">
              <wp:posOffset>287366</wp:posOffset>
            </wp:positionH>
            <wp:positionV relativeFrom="paragraph">
              <wp:posOffset>243852</wp:posOffset>
            </wp:positionV>
            <wp:extent cx="5734092" cy="3067072"/>
            <wp:effectExtent l="0" t="0" r="0" b="0"/>
            <wp:wrapTopAndBottom/>
            <wp:docPr id="1788484543" name="Image 1" descr="Une image contenant texte, capture d’écran, graphism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84543" name="Image 1" descr="Une image contenant texte, capture d’écran, graphisme, conception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92" cy="3067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F1776" w:rsidRPr="00022CD4">
        <w:rPr>
          <w:b/>
          <w:bCs/>
          <w:lang w:val="fr-FR"/>
        </w:rPr>
        <w:t>Pas de texte en oblique</w:t>
      </w:r>
      <w:r w:rsidR="00F3338D">
        <w:rPr>
          <w:lang w:val="fr-FR"/>
        </w:rPr>
        <w:t>, toutes les écritures en horizontale</w:t>
      </w:r>
    </w:p>
    <w:p w14:paraId="0A874FEC" w14:textId="1AF2F330" w:rsidR="00671915" w:rsidRPr="00671915" w:rsidRDefault="00671915" w:rsidP="00671915">
      <w:pPr>
        <w:ind w:left="360"/>
        <w:rPr>
          <w:lang w:val="fr-FR"/>
        </w:rPr>
      </w:pPr>
    </w:p>
    <w:p w14:paraId="1F5C8681" w14:textId="73C6178F" w:rsidR="006F1776" w:rsidRDefault="00671915" w:rsidP="006F1776">
      <w:pPr>
        <w:pStyle w:val="Paragraphedeliste"/>
        <w:numPr>
          <w:ilvl w:val="0"/>
          <w:numId w:val="7"/>
        </w:numPr>
        <w:rPr>
          <w:lang w:val="fr-FR"/>
        </w:rPr>
      </w:pPr>
      <w:r w:rsidRPr="00671915">
        <w:rPr>
          <w:lang w:val="fr-FR"/>
        </w:rPr>
        <w:drawing>
          <wp:anchor distT="0" distB="0" distL="114300" distR="114300" simplePos="0" relativeHeight="251665408" behindDoc="0" locked="0" layoutInCell="1" allowOverlap="1" wp14:anchorId="39E161F5" wp14:editId="042DBCB5">
            <wp:simplePos x="0" y="0"/>
            <wp:positionH relativeFrom="column">
              <wp:posOffset>858945</wp:posOffset>
            </wp:positionH>
            <wp:positionV relativeFrom="paragraph">
              <wp:posOffset>306549</wp:posOffset>
            </wp:positionV>
            <wp:extent cx="3275965" cy="1703705"/>
            <wp:effectExtent l="0" t="0" r="635" b="0"/>
            <wp:wrapTopAndBottom/>
            <wp:docPr id="1384740666" name="Image 1" descr="Une image contenant capture d’écran, texte, Bleu électrique, sa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40666" name="Image 1" descr="Une image contenant capture d’écran, texte, Bleu électrique, sac&#10;&#10;Le contenu généré par l’IA peut êtr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5965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776">
        <w:rPr>
          <w:lang w:val="fr-FR"/>
        </w:rPr>
        <w:t xml:space="preserve">Les </w:t>
      </w:r>
      <w:r w:rsidR="006F1776" w:rsidRPr="00022CD4">
        <w:rPr>
          <w:b/>
          <w:bCs/>
          <w:lang w:val="fr-FR"/>
        </w:rPr>
        <w:t xml:space="preserve">zones de textes ne doivent pas se chevaucher </w:t>
      </w:r>
      <w:r w:rsidR="006F1776">
        <w:rPr>
          <w:lang w:val="fr-FR"/>
        </w:rPr>
        <w:t xml:space="preserve">sur </w:t>
      </w:r>
      <w:r w:rsidR="00F3338D">
        <w:rPr>
          <w:lang w:val="fr-FR"/>
        </w:rPr>
        <w:t>l’axe</w:t>
      </w:r>
      <w:r w:rsidR="006F1776">
        <w:rPr>
          <w:lang w:val="fr-FR"/>
        </w:rPr>
        <w:t xml:space="preserve"> </w:t>
      </w:r>
      <w:r w:rsidR="00821215">
        <w:rPr>
          <w:lang w:val="fr-FR"/>
        </w:rPr>
        <w:t>des Y</w:t>
      </w:r>
      <w:r w:rsidR="006F1776">
        <w:rPr>
          <w:lang w:val="fr-FR"/>
        </w:rPr>
        <w:t>.</w:t>
      </w:r>
    </w:p>
    <w:p w14:paraId="68F794B1" w14:textId="5CFD12C6" w:rsidR="00671915" w:rsidRPr="00671915" w:rsidRDefault="00671915" w:rsidP="00671915">
      <w:pPr>
        <w:rPr>
          <w:lang w:val="fr-FR"/>
        </w:rPr>
      </w:pPr>
    </w:p>
    <w:p w14:paraId="3E6F47C6" w14:textId="66B4B291" w:rsidR="00C91F3B" w:rsidRDefault="00671915" w:rsidP="006F1776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noProof/>
          <w:lang w:val="fr-FR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03F17EB" wp14:editId="0B7CD285">
                <wp:simplePos x="0" y="0"/>
                <wp:positionH relativeFrom="column">
                  <wp:posOffset>75787</wp:posOffset>
                </wp:positionH>
                <wp:positionV relativeFrom="paragraph">
                  <wp:posOffset>345918</wp:posOffset>
                </wp:positionV>
                <wp:extent cx="5760720" cy="1840865"/>
                <wp:effectExtent l="0" t="0" r="0" b="6985"/>
                <wp:wrapTopAndBottom/>
                <wp:docPr id="8336833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1840865"/>
                          <a:chOff x="0" y="0"/>
                          <a:chExt cx="5760720" cy="1841332"/>
                        </a:xfrm>
                      </wpg:grpSpPr>
                      <pic:pic xmlns:pic="http://schemas.openxmlformats.org/drawingml/2006/picture">
                        <pic:nvPicPr>
                          <pic:cNvPr id="1037007350" name="Imag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4892" b="128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711792"/>
                            <a:ext cx="5760720" cy="1295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4341227" name="Image 1" descr="Une image contenant capture d’écran, tuyau, plein air, cylind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668" y="0"/>
                            <a:ext cx="2219325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0CA935" id="Groupe 1" o:spid="_x0000_s1026" style="position:absolute;margin-left:5.95pt;margin-top:27.25pt;width:453.6pt;height:144.95pt;z-index:251657216" coordsize="57607,18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" o:spid="_x0000_s1027" type="#_x0000_t75" style="position:absolute;top:17117;width:57607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">
                  <v:imagedata r:id="rId11" o:title="" croptop="16313f" cropbottom="8421f"/>
                </v:shape>
                <v:shape id="Image 1" o:spid="_x0000_s1028" type="#_x0000_t75" alt="Une image contenant capture d’écran, tuyau, plein air, cylindre&#10;&#10;Le contenu généré par l’IA peut être incorrect." style="position:absolute;left:216;width:22193;height:15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">
                  <v:imagedata r:id="rId12" o:title="Une image contenant capture d’écran, tuyau, plein air, cylindre&#10;&#10;Le contenu généré par l’IA peut être incorrect"/>
                </v:shape>
                <w10:wrap type="topAndBottom"/>
              </v:group>
            </w:pict>
          </mc:Fallback>
        </mc:AlternateContent>
      </w:r>
      <w:r w:rsidR="00C91F3B">
        <w:rPr>
          <w:lang w:val="fr-FR"/>
        </w:rPr>
        <w:t xml:space="preserve">Les textes de </w:t>
      </w:r>
      <w:r w:rsidR="00E12D24" w:rsidRPr="00022CD4">
        <w:rPr>
          <w:b/>
          <w:bCs/>
          <w:lang w:val="fr-FR"/>
        </w:rPr>
        <w:t>remarques doivent être en dessous</w:t>
      </w:r>
      <w:r w:rsidR="00E12D24">
        <w:rPr>
          <w:lang w:val="fr-FR"/>
        </w:rPr>
        <w:t xml:space="preserve"> (sur l’axe des Y) de tous les noms de cheminée.</w:t>
      </w:r>
    </w:p>
    <w:p w14:paraId="1227FC5D" w14:textId="32DD167E" w:rsidR="00C91F3B" w:rsidRPr="00C91F3B" w:rsidRDefault="00C91F3B" w:rsidP="00C91F3B">
      <w:pPr>
        <w:rPr>
          <w:lang w:val="fr-FR"/>
        </w:rPr>
      </w:pPr>
    </w:p>
    <w:p w14:paraId="1B803F7C" w14:textId="647E47F5" w:rsidR="00C91F3B" w:rsidRPr="00A85DED" w:rsidRDefault="00A85DED" w:rsidP="00A85DED">
      <w:pPr>
        <w:pStyle w:val="Paragraphedeliste"/>
        <w:numPr>
          <w:ilvl w:val="0"/>
          <w:numId w:val="7"/>
        </w:numPr>
        <w:rPr>
          <w:lang w:val="fr-FR"/>
        </w:rPr>
      </w:pPr>
      <w:r w:rsidRPr="00022CD4">
        <w:rPr>
          <w:b/>
          <w:bCs/>
          <w:lang w:val="fr-FR"/>
        </w:rPr>
        <w:t>Eviter les enchainement de lettre et de chiffre</w:t>
      </w:r>
      <w:r>
        <w:rPr>
          <w:lang w:val="fr-FR"/>
        </w:rPr>
        <w:t xml:space="preserve"> qui </w:t>
      </w:r>
      <w:r w:rsidR="00ED4479">
        <w:rPr>
          <w:lang w:val="fr-FR"/>
        </w:rPr>
        <w:t>leurre</w:t>
      </w:r>
      <w:r>
        <w:rPr>
          <w:lang w:val="fr-FR"/>
        </w:rPr>
        <w:t xml:space="preserve"> le système en pensant que c’est le nom d’une cheminée. Ci-dessous, privilégier « 30 x 30 » plutôt que « 30x30 » car l’espace entre les 2 caractères évite qu’il </w:t>
      </w:r>
      <w:r w:rsidR="00ED4479">
        <w:rPr>
          <w:lang w:val="fr-FR"/>
        </w:rPr>
        <w:t>croie</w:t>
      </w:r>
      <w:r>
        <w:rPr>
          <w:lang w:val="fr-FR"/>
        </w:rPr>
        <w:t xml:space="preserve"> que c’est le nom d’une cheminée</w:t>
      </w:r>
      <w:r w:rsidR="00ED4479">
        <w:rPr>
          <w:lang w:val="fr-FR"/>
        </w:rPr>
        <w:t xml:space="preserve"> nomm</w:t>
      </w:r>
      <w:r w:rsidR="00E26ADA">
        <w:rPr>
          <w:lang w:val="fr-FR"/>
        </w:rPr>
        <w:t>ée</w:t>
      </w:r>
      <w:r w:rsidR="00ED4479">
        <w:rPr>
          <w:lang w:val="fr-FR"/>
        </w:rPr>
        <w:t xml:space="preserve"> « x30 ».</w:t>
      </w:r>
    </w:p>
    <w:p w14:paraId="098AE234" w14:textId="43EEA05F" w:rsidR="00A85DED" w:rsidRDefault="00A85DED">
      <w:pPr>
        <w:rPr>
          <w:lang w:val="fr-FR"/>
        </w:rPr>
      </w:pPr>
      <w:r>
        <w:rPr>
          <w:noProof/>
          <w:lang w:val="fr-FR"/>
          <w14:ligatures w14:val="standardContextual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48B451D" wp14:editId="043FB14E">
                <wp:simplePos x="0" y="0"/>
                <wp:positionH relativeFrom="column">
                  <wp:posOffset>1604</wp:posOffset>
                </wp:positionH>
                <wp:positionV relativeFrom="paragraph">
                  <wp:posOffset>294240</wp:posOffset>
                </wp:positionV>
                <wp:extent cx="5776595" cy="2245709"/>
                <wp:effectExtent l="0" t="0" r="0" b="2540"/>
                <wp:wrapTopAndBottom/>
                <wp:docPr id="1495431120" name="Groupe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6595" cy="2245709"/>
                          <a:chOff x="0" y="0"/>
                          <a:chExt cx="5776595" cy="2245709"/>
                        </a:xfrm>
                      </wpg:grpSpPr>
                      <pic:pic xmlns:pic="http://schemas.openxmlformats.org/drawingml/2006/picture">
                        <pic:nvPicPr>
                          <pic:cNvPr id="1548298137" name="Image 1" descr="Une image contenant texte, capture d’écran, salle de bain, mur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20440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0666028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36489"/>
                            <a:ext cx="5776595" cy="109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31BCE1" id="Groupe 2" o:spid="_x0000_s1026" style="position:absolute;margin-left:.15pt;margin-top:23.15pt;width:454.85pt;height:176.85pt;z-index:251660288" coordsize="57765,224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">
                <v:shape id="Image 1" o:spid="_x0000_s1027" type="#_x0000_t75" alt="Une image contenant texte, capture d’écran, salle de bain, mur&#10;&#10;Le contenu généré par l’IA peut être incorrect." style="position:absolute;width:15379;height:20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">
                  <v:imagedata r:id="rId15" o:title="Une image contenant texte, capture d’écran, salle de bain, mur&#10;&#10;Le contenu généré par l’IA peut être incorrect"/>
                </v:shape>
                <v:shape id="Image 1" o:spid="_x0000_s1028" type="#_x0000_t75" style="position:absolute;top:21364;width:57765;height:10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">
                  <v:imagedata r:id="rId16" o:title=""/>
                </v:shape>
                <w10:wrap type="topAndBottom"/>
              </v:group>
            </w:pict>
          </mc:Fallback>
        </mc:AlternateContent>
      </w:r>
    </w:p>
    <w:p w14:paraId="29BCC7FC" w14:textId="77777777" w:rsidR="00671915" w:rsidRPr="00671915" w:rsidRDefault="00671915" w:rsidP="00671915">
      <w:pPr>
        <w:rPr>
          <w:lang w:val="fr-FR"/>
        </w:rPr>
      </w:pPr>
    </w:p>
    <w:p w14:paraId="4A50E8FC" w14:textId="77777777" w:rsidR="00671915" w:rsidRPr="00671915" w:rsidRDefault="00671915" w:rsidP="00671915">
      <w:pPr>
        <w:pStyle w:val="Paragraphedeliste"/>
        <w:rPr>
          <w:lang w:val="fr-FR"/>
        </w:rPr>
      </w:pPr>
    </w:p>
    <w:p w14:paraId="55191F34" w14:textId="4EA4F7A1" w:rsidR="00E26ADA" w:rsidRPr="00E26ADA" w:rsidRDefault="00E26ADA" w:rsidP="00E26ADA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noProof/>
          <w:lang w:val="fr-FR"/>
          <w14:ligatures w14:val="standardContextual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BC20F13" wp14:editId="7F40A870">
                <wp:simplePos x="0" y="0"/>
                <wp:positionH relativeFrom="column">
                  <wp:posOffset>-254635</wp:posOffset>
                </wp:positionH>
                <wp:positionV relativeFrom="paragraph">
                  <wp:posOffset>616585</wp:posOffset>
                </wp:positionV>
                <wp:extent cx="6313170" cy="2153285"/>
                <wp:effectExtent l="0" t="0" r="0" b="0"/>
                <wp:wrapTopAndBottom/>
                <wp:docPr id="982908076" name="Groupe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3170" cy="2153285"/>
                          <a:chOff x="0" y="26007"/>
                          <a:chExt cx="6313170" cy="2153729"/>
                        </a:xfrm>
                      </wpg:grpSpPr>
                      <pic:pic xmlns:pic="http://schemas.openxmlformats.org/drawingml/2006/picture">
                        <pic:nvPicPr>
                          <pic:cNvPr id="1455402489" name="Image 1" descr="Une image contenant texte, capture d’écran, mammifère&#10;&#10;Le contenu généré par l’IA peut êtr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467" b="18"/>
                          <a:stretch>
                            <a:fillRect/>
                          </a:stretch>
                        </pic:blipFill>
                        <pic:spPr>
                          <a:xfrm>
                            <a:off x="507037" y="26007"/>
                            <a:ext cx="4005592" cy="20341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5136147" name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084486"/>
                            <a:ext cx="6313170" cy="952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57E13A" id="Groupe 3" o:spid="_x0000_s1026" style="position:absolute;margin-left:-20.05pt;margin-top:48.55pt;width:497.1pt;height:169.55pt;z-index:251663360;mso-height-relative:margin" coordorigin=",260" coordsize="63131,215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">
                <v:shape id="Image 1" o:spid="_x0000_s1027" type="#_x0000_t75" alt="Une image contenant texte, capture d’écran, mammifère&#10;&#10;Le contenu généré par l’IA peut être incorrect." style="position:absolute;left:5070;top:260;width:40056;height:20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">
                  <v:imagedata r:id="rId19" o:title="Une image contenant texte, capture d’écran, mammifère&#10;&#10;Le contenu généré par l’IA peut être incorrect" cropbottom="12f" cropleft="19967f"/>
                </v:shape>
                <v:shape id="Image 1" o:spid="_x0000_s1028" type="#_x0000_t75" style="position:absolute;top:20844;width:63131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">
                  <v:imagedata r:id="rId20" o:title=""/>
                </v:shape>
                <w10:wrap type="topAndBottom"/>
              </v:group>
            </w:pict>
          </mc:Fallback>
        </mc:AlternateContent>
      </w:r>
      <w:r>
        <w:rPr>
          <w:lang w:val="fr-FR"/>
        </w:rPr>
        <w:t xml:space="preserve">Le système gère mal les parenthèses, qui lui arrive de confondre avec une lettre de l’alphabet. Je n’ai pas d’autres contremesure que de ne </w:t>
      </w:r>
      <w:r w:rsidRPr="00022CD4">
        <w:rPr>
          <w:b/>
          <w:bCs/>
          <w:lang w:val="fr-FR"/>
        </w:rPr>
        <w:t>pas utiliser les parenthèses</w:t>
      </w:r>
      <w:r>
        <w:rPr>
          <w:lang w:val="fr-FR"/>
        </w:rPr>
        <w:t>, ce qui peut être problématique. A pondérer selon la gêne occasionnée.</w:t>
      </w:r>
    </w:p>
    <w:p w14:paraId="672FFA82" w14:textId="2BB1D33C" w:rsidR="00E26ADA" w:rsidRDefault="00E26ADA">
      <w:pPr>
        <w:rPr>
          <w:lang w:val="fr-FR"/>
        </w:rPr>
      </w:pPr>
    </w:p>
    <w:p w14:paraId="4295CB8A" w14:textId="7C6D8AD8" w:rsidR="00A85DED" w:rsidRDefault="00A85DED">
      <w:pPr>
        <w:rPr>
          <w:lang w:val="fr-FR"/>
        </w:rPr>
      </w:pPr>
    </w:p>
    <w:p w14:paraId="35568863" w14:textId="186F4163" w:rsidR="001A193D" w:rsidRDefault="001A193D" w:rsidP="001A193D">
      <w:pPr>
        <w:pStyle w:val="Paragraphedeliste"/>
        <w:numPr>
          <w:ilvl w:val="0"/>
          <w:numId w:val="7"/>
        </w:numPr>
        <w:rPr>
          <w:lang w:val="fr-FR"/>
        </w:rPr>
      </w:pPr>
      <w:r>
        <w:rPr>
          <w:lang w:val="fr-FR"/>
        </w:rPr>
        <w:lastRenderedPageBreak/>
        <w:t xml:space="preserve">Vérifier si l’image n’est pas corrompue. </w:t>
      </w:r>
      <w:r w:rsidR="00022CD4">
        <w:rPr>
          <w:lang w:val="fr-FR"/>
        </w:rPr>
        <w:t>Ci-dessous</w:t>
      </w:r>
      <w:r>
        <w:rPr>
          <w:lang w:val="fr-FR"/>
        </w:rPr>
        <w:t>, je ne parvenais même pas à ouvrir avec mon logiciel de lecture des images Window</w:t>
      </w:r>
      <w:r w:rsidR="00022CD4">
        <w:rPr>
          <w:lang w:val="fr-FR"/>
        </w:rPr>
        <w:t>. Le script sait gérer ce problème mais écrit « Image non disponible » à la place.</w:t>
      </w:r>
    </w:p>
    <w:p w14:paraId="3DAC6A2B" w14:textId="0E48DD60" w:rsidR="001A193D" w:rsidRPr="001A193D" w:rsidRDefault="001A193D" w:rsidP="001A193D">
      <w:pPr>
        <w:ind w:left="360"/>
        <w:rPr>
          <w:lang w:val="fr-FR"/>
        </w:rPr>
      </w:pPr>
      <w:r w:rsidRPr="001A193D">
        <w:rPr>
          <w:lang w:val="fr-FR"/>
        </w:rPr>
        <w:drawing>
          <wp:anchor distT="0" distB="0" distL="114300" distR="114300" simplePos="0" relativeHeight="251664384" behindDoc="0" locked="0" layoutInCell="1" allowOverlap="1" wp14:anchorId="589B452A" wp14:editId="1CD9262E">
            <wp:simplePos x="0" y="0"/>
            <wp:positionH relativeFrom="column">
              <wp:posOffset>226695</wp:posOffset>
            </wp:positionH>
            <wp:positionV relativeFrom="paragraph">
              <wp:posOffset>242049</wp:posOffset>
            </wp:positionV>
            <wp:extent cx="5760720" cy="349885"/>
            <wp:effectExtent l="0" t="0" r="0" b="0"/>
            <wp:wrapTopAndBottom/>
            <wp:docPr id="10453141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14144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7EC86" w14:textId="7DCF2199" w:rsidR="001A193D" w:rsidRPr="00075526" w:rsidRDefault="001A193D">
      <w:pPr>
        <w:rPr>
          <w:lang w:val="fr-FR"/>
        </w:rPr>
      </w:pPr>
    </w:p>
    <w:p w14:paraId="5CC3D6F1" w14:textId="1B877DC7" w:rsidR="003E149B" w:rsidRPr="00951037" w:rsidRDefault="003E149B" w:rsidP="003E149B">
      <w:pPr>
        <w:pBdr>
          <w:top w:val="single" w:sz="4" w:space="1" w:color="808080"/>
          <w:left w:val="single" w:sz="4" w:space="4" w:color="808080"/>
          <w:bottom w:val="single" w:sz="4" w:space="1" w:color="808080"/>
          <w:right w:val="single" w:sz="4" w:space="4" w:color="808080"/>
        </w:pBdr>
        <w:jc w:val="center"/>
        <w:rPr>
          <w:rFonts w:asciiTheme="majorHAnsi" w:hAnsiTheme="majorHAnsi" w:cstheme="majorHAnsi"/>
          <w:b/>
          <w:color w:val="000000" w:themeColor="text1"/>
          <w:sz w:val="24"/>
          <w:lang w:val="fr-FR"/>
        </w:rPr>
      </w:pPr>
      <w:r>
        <w:rPr>
          <w:rFonts w:asciiTheme="majorHAnsi" w:hAnsiTheme="majorHAnsi" w:cstheme="majorHAnsi"/>
          <w:b/>
          <w:color w:val="000000" w:themeColor="text1"/>
          <w:sz w:val="24"/>
          <w:lang w:val="fr-FR"/>
        </w:rPr>
        <w:t>Actions à faire</w:t>
      </w:r>
    </w:p>
    <w:tbl>
      <w:tblPr>
        <w:tblStyle w:val="Grilledutableau"/>
        <w:tblW w:w="9356" w:type="dxa"/>
        <w:tblInd w:w="-147" w:type="dxa"/>
        <w:tblLook w:val="04A0" w:firstRow="1" w:lastRow="0" w:firstColumn="1" w:lastColumn="0" w:noHBand="0" w:noVBand="1"/>
      </w:tblPr>
      <w:tblGrid>
        <w:gridCol w:w="1560"/>
        <w:gridCol w:w="6379"/>
        <w:gridCol w:w="1417"/>
      </w:tblGrid>
      <w:tr w:rsidR="003E149B" w14:paraId="3D1A1250" w14:textId="77777777" w:rsidTr="00AC130F">
        <w:tc>
          <w:tcPr>
            <w:tcW w:w="1560" w:type="dxa"/>
            <w:shd w:val="clear" w:color="auto" w:fill="BFBFBF" w:themeFill="background1" w:themeFillShade="BF"/>
          </w:tcPr>
          <w:p w14:paraId="6019B9BC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Responsable</w:t>
            </w:r>
          </w:p>
        </w:tc>
        <w:tc>
          <w:tcPr>
            <w:tcW w:w="6379" w:type="dxa"/>
            <w:shd w:val="clear" w:color="auto" w:fill="BFBFBF" w:themeFill="background1" w:themeFillShade="BF"/>
          </w:tcPr>
          <w:p w14:paraId="55F74780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Action</w:t>
            </w:r>
          </w:p>
        </w:tc>
        <w:tc>
          <w:tcPr>
            <w:tcW w:w="1417" w:type="dxa"/>
            <w:shd w:val="clear" w:color="auto" w:fill="BFBFBF" w:themeFill="background1" w:themeFillShade="BF"/>
          </w:tcPr>
          <w:p w14:paraId="0A7ECA0D" w14:textId="77777777" w:rsidR="003E149B" w:rsidRPr="00924B3C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lang w:val="fr-FR"/>
              </w:rPr>
              <w:t>Deadline</w:t>
            </w:r>
          </w:p>
        </w:tc>
      </w:tr>
      <w:tr w:rsidR="003E149B" w14:paraId="62931826" w14:textId="77777777" w:rsidTr="00AC130F">
        <w:tc>
          <w:tcPr>
            <w:tcW w:w="1560" w:type="dxa"/>
          </w:tcPr>
          <w:p w14:paraId="2C3D6CBE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4B817B28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415E87F8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  <w:tr w:rsidR="003E149B" w14:paraId="320D2335" w14:textId="77777777" w:rsidTr="00AC130F">
        <w:tc>
          <w:tcPr>
            <w:tcW w:w="1560" w:type="dxa"/>
          </w:tcPr>
          <w:p w14:paraId="40124897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18779A15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3F5EC735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  <w:tr w:rsidR="003E149B" w14:paraId="57DA39DD" w14:textId="77777777" w:rsidTr="00AC130F">
        <w:tc>
          <w:tcPr>
            <w:tcW w:w="1560" w:type="dxa"/>
          </w:tcPr>
          <w:p w14:paraId="3D0C71C2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6379" w:type="dxa"/>
          </w:tcPr>
          <w:p w14:paraId="21750096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  <w:tc>
          <w:tcPr>
            <w:tcW w:w="1417" w:type="dxa"/>
          </w:tcPr>
          <w:p w14:paraId="20A43D8E" w14:textId="77777777" w:rsidR="003E149B" w:rsidRDefault="003E149B" w:rsidP="00AC130F">
            <w:pPr>
              <w:tabs>
                <w:tab w:val="left" w:pos="4020"/>
              </w:tabs>
              <w:jc w:val="center"/>
              <w:rPr>
                <w:rFonts w:asciiTheme="majorHAnsi" w:hAnsiTheme="majorHAnsi" w:cstheme="majorHAnsi"/>
                <w:sz w:val="24"/>
                <w:lang w:val="fr-FR"/>
              </w:rPr>
            </w:pPr>
          </w:p>
        </w:tc>
      </w:tr>
    </w:tbl>
    <w:p w14:paraId="69EAC5D9" w14:textId="77777777" w:rsidR="003E149B" w:rsidRDefault="003E149B"/>
    <w:sectPr w:rsidR="003E149B" w:rsidSect="009E4C0E">
      <w:headerReference w:type="default" r:id="rId22"/>
      <w:footerReference w:type="default" r:id="rId23"/>
      <w:pgSz w:w="11906" w:h="16838"/>
      <w:pgMar w:top="1417" w:right="1417" w:bottom="1417" w:left="1417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61924" w14:textId="77777777" w:rsidR="00B47DF1" w:rsidRDefault="00B47DF1" w:rsidP="00844DD3">
      <w:r>
        <w:separator/>
      </w:r>
    </w:p>
  </w:endnote>
  <w:endnote w:type="continuationSeparator" w:id="0">
    <w:p w14:paraId="577C9CFA" w14:textId="77777777" w:rsidR="00B47DF1" w:rsidRDefault="00B47DF1" w:rsidP="00844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2235642"/>
      <w:docPartObj>
        <w:docPartGallery w:val="Page Numbers (Bottom of Page)"/>
        <w:docPartUnique/>
      </w:docPartObj>
    </w:sdtPr>
    <w:sdtContent>
      <w:p w14:paraId="4551A36F" w14:textId="77777777" w:rsidR="009E4C0E" w:rsidRPr="009E4C0E" w:rsidRDefault="009E4C0E" w:rsidP="009E4C0E">
        <w:pPr>
          <w:pStyle w:val="En-tte"/>
          <w:rPr>
            <w:i/>
            <w:iCs/>
            <w:color w:val="BFBFBF" w:themeColor="background1" w:themeShade="BF"/>
          </w:rPr>
        </w:pPr>
      </w:p>
      <w:p w14:paraId="67F7A47A" w14:textId="77777777" w:rsidR="009E4C0E" w:rsidRPr="009E4C0E" w:rsidRDefault="009E4C0E" w:rsidP="009E4C0E">
        <w:pPr>
          <w:pStyle w:val="En-tte"/>
          <w:rPr>
            <w:b/>
            <w:bCs/>
            <w:color w:val="BFBFBF" w:themeColor="background1" w:themeShade="BF"/>
          </w:rPr>
        </w:pPr>
        <w:r w:rsidRPr="009E4C0E">
          <w:rPr>
            <w:i/>
            <w:iCs/>
            <w:color w:val="BFBFBF" w:themeColor="background1" w:themeShade="BF"/>
          </w:rPr>
          <w:tab/>
        </w:r>
      </w:p>
      <w:p w14:paraId="226DBD48" w14:textId="77777777" w:rsidR="009E4C0E" w:rsidRDefault="009E4C0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7032847" w14:textId="77777777" w:rsidR="00844DD3" w:rsidRPr="009E4C0E" w:rsidRDefault="00844DD3" w:rsidP="009E4C0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128EF" w14:textId="77777777" w:rsidR="00B47DF1" w:rsidRDefault="00B47DF1" w:rsidP="00844DD3">
      <w:r>
        <w:separator/>
      </w:r>
    </w:p>
  </w:footnote>
  <w:footnote w:type="continuationSeparator" w:id="0">
    <w:p w14:paraId="56066B15" w14:textId="77777777" w:rsidR="00B47DF1" w:rsidRDefault="00B47DF1" w:rsidP="00844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FD5A8" w14:textId="77777777" w:rsidR="00844DD3" w:rsidRPr="00844DD3" w:rsidRDefault="009E4C0E" w:rsidP="009E4C0E">
    <w:pPr>
      <w:pStyle w:val="En-tte"/>
      <w:tabs>
        <w:tab w:val="clear" w:pos="4536"/>
        <w:tab w:val="left" w:pos="2172"/>
      </w:tabs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5E0F"/>
    <w:multiLevelType w:val="hybridMultilevel"/>
    <w:tmpl w:val="C276CCEA"/>
    <w:lvl w:ilvl="0" w:tplc="D29C3F86">
      <w:start w:val="1"/>
      <w:numFmt w:val="decimal"/>
      <w:pStyle w:val="Titre2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E000E2"/>
    <w:multiLevelType w:val="hybridMultilevel"/>
    <w:tmpl w:val="F30CB81C"/>
    <w:lvl w:ilvl="0" w:tplc="CE10BBCA">
      <w:start w:val="1"/>
      <w:numFmt w:val="bullet"/>
      <w:pStyle w:val="Titre4"/>
      <w:lvlText w:val=""/>
      <w:lvlJc w:val="left"/>
      <w:pPr>
        <w:ind w:left="178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B7162B4"/>
    <w:multiLevelType w:val="hybridMultilevel"/>
    <w:tmpl w:val="D0306C56"/>
    <w:lvl w:ilvl="0" w:tplc="80D2634E">
      <w:start w:val="1"/>
      <w:numFmt w:val="lowerLetter"/>
      <w:pStyle w:val="Titre3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723073"/>
    <w:multiLevelType w:val="hybridMultilevel"/>
    <w:tmpl w:val="9978308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E07E9"/>
    <w:multiLevelType w:val="hybridMultilevel"/>
    <w:tmpl w:val="3B7EAF20"/>
    <w:lvl w:ilvl="0" w:tplc="8006ECC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A81AB6"/>
    <w:multiLevelType w:val="hybridMultilevel"/>
    <w:tmpl w:val="5D34287E"/>
    <w:lvl w:ilvl="0" w:tplc="D33E9650">
      <w:start w:val="1"/>
      <w:numFmt w:val="upperRoman"/>
      <w:pStyle w:val="Titre1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256F0F"/>
    <w:multiLevelType w:val="hybridMultilevel"/>
    <w:tmpl w:val="423EA4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140539">
    <w:abstractNumId w:val="5"/>
  </w:num>
  <w:num w:numId="2" w16cid:durableId="817645899">
    <w:abstractNumId w:val="0"/>
  </w:num>
  <w:num w:numId="3" w16cid:durableId="175077941">
    <w:abstractNumId w:val="2"/>
  </w:num>
  <w:num w:numId="4" w16cid:durableId="1600140278">
    <w:abstractNumId w:val="1"/>
  </w:num>
  <w:num w:numId="5" w16cid:durableId="2072270775">
    <w:abstractNumId w:val="4"/>
  </w:num>
  <w:num w:numId="6" w16cid:durableId="1644843795">
    <w:abstractNumId w:val="3"/>
  </w:num>
  <w:num w:numId="7" w16cid:durableId="2099669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38"/>
    <w:rsid w:val="00006C15"/>
    <w:rsid w:val="00022CD4"/>
    <w:rsid w:val="00043014"/>
    <w:rsid w:val="00075526"/>
    <w:rsid w:val="000D5047"/>
    <w:rsid w:val="00130291"/>
    <w:rsid w:val="001652E0"/>
    <w:rsid w:val="001935C9"/>
    <w:rsid w:val="001A193D"/>
    <w:rsid w:val="002805BE"/>
    <w:rsid w:val="002D0573"/>
    <w:rsid w:val="0035369F"/>
    <w:rsid w:val="003B120D"/>
    <w:rsid w:val="003E149B"/>
    <w:rsid w:val="00473635"/>
    <w:rsid w:val="00513BEE"/>
    <w:rsid w:val="00531513"/>
    <w:rsid w:val="0058731D"/>
    <w:rsid w:val="005B0168"/>
    <w:rsid w:val="00655A71"/>
    <w:rsid w:val="0065792D"/>
    <w:rsid w:val="00671915"/>
    <w:rsid w:val="006F1776"/>
    <w:rsid w:val="006F31DF"/>
    <w:rsid w:val="00747638"/>
    <w:rsid w:val="007A38D2"/>
    <w:rsid w:val="007E1A93"/>
    <w:rsid w:val="00821215"/>
    <w:rsid w:val="00844DD3"/>
    <w:rsid w:val="00874FF3"/>
    <w:rsid w:val="008E12CF"/>
    <w:rsid w:val="008E5B65"/>
    <w:rsid w:val="008F702F"/>
    <w:rsid w:val="00936C9E"/>
    <w:rsid w:val="00946A43"/>
    <w:rsid w:val="009801A4"/>
    <w:rsid w:val="009A3896"/>
    <w:rsid w:val="009B758D"/>
    <w:rsid w:val="009E4C0E"/>
    <w:rsid w:val="00A85DED"/>
    <w:rsid w:val="00A86E32"/>
    <w:rsid w:val="00AE760F"/>
    <w:rsid w:val="00AF0108"/>
    <w:rsid w:val="00B250F6"/>
    <w:rsid w:val="00B47DF1"/>
    <w:rsid w:val="00BD1E72"/>
    <w:rsid w:val="00C91F3B"/>
    <w:rsid w:val="00C9738C"/>
    <w:rsid w:val="00CA6E7F"/>
    <w:rsid w:val="00D30539"/>
    <w:rsid w:val="00D6130A"/>
    <w:rsid w:val="00DA21DC"/>
    <w:rsid w:val="00DC495E"/>
    <w:rsid w:val="00E12D24"/>
    <w:rsid w:val="00E24C32"/>
    <w:rsid w:val="00E26ADA"/>
    <w:rsid w:val="00E557CD"/>
    <w:rsid w:val="00ED4479"/>
    <w:rsid w:val="00F06C23"/>
    <w:rsid w:val="00F3338D"/>
    <w:rsid w:val="00F41C68"/>
    <w:rsid w:val="00F72AE7"/>
    <w:rsid w:val="00F8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68F2"/>
  <w15:chartTrackingRefBased/>
  <w15:docId w15:val="{63553FF5-A836-479B-BD0F-9041078B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C9E"/>
    <w:pPr>
      <w:spacing w:after="0" w:line="240" w:lineRule="auto"/>
    </w:pPr>
    <w:rPr>
      <w:rFonts w:eastAsiaTheme="minorEastAsia"/>
      <w:kern w:val="0"/>
      <w:szCs w:val="21"/>
      <w:lang w:val="id-ID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935C9"/>
    <w:pPr>
      <w:keepNext/>
      <w:keepLines/>
      <w:numPr>
        <w:numId w:val="1"/>
      </w:numPr>
      <w:spacing w:before="120" w:after="120"/>
      <w:ind w:left="641" w:hanging="357"/>
      <w:jc w:val="both"/>
      <w:outlineLvl w:val="0"/>
    </w:pPr>
    <w:rPr>
      <w:rFonts w:asciiTheme="majorHAnsi" w:eastAsiaTheme="majorEastAsia" w:hAnsiTheme="majorHAnsi" w:cstheme="majorBidi"/>
      <w:b/>
      <w:color w:val="C00000"/>
      <w:sz w:val="32"/>
      <w:szCs w:val="32"/>
      <w:lang w:val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935C9"/>
    <w:pPr>
      <w:keepNext/>
      <w:keepLines/>
      <w:numPr>
        <w:numId w:val="2"/>
      </w:numPr>
      <w:ind w:left="924" w:hanging="357"/>
      <w:jc w:val="both"/>
      <w:outlineLvl w:val="1"/>
    </w:pPr>
    <w:rPr>
      <w:rFonts w:asciiTheme="majorHAnsi" w:eastAsiaTheme="majorEastAsia" w:hAnsiTheme="majorHAnsi" w:cstheme="majorBidi"/>
      <w:b/>
      <w:color w:val="002060"/>
      <w:sz w:val="26"/>
      <w:szCs w:val="26"/>
      <w:lang w:val="fr-FR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935C9"/>
    <w:pPr>
      <w:keepNext/>
      <w:keepLines/>
      <w:numPr>
        <w:numId w:val="3"/>
      </w:numPr>
      <w:spacing w:before="40"/>
      <w:ind w:left="1208" w:hanging="357"/>
      <w:jc w:val="both"/>
      <w:outlineLvl w:val="2"/>
    </w:pPr>
    <w:rPr>
      <w:rFonts w:asciiTheme="majorHAnsi" w:eastAsia="Times New Roman" w:hAnsiTheme="majorHAnsi" w:cstheme="majorBidi"/>
      <w:color w:val="4472C4" w:themeColor="accent1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935C9"/>
    <w:pPr>
      <w:keepNext/>
      <w:keepLines/>
      <w:numPr>
        <w:numId w:val="4"/>
      </w:numPr>
      <w:spacing w:before="40"/>
      <w:ind w:left="1491" w:hanging="357"/>
      <w:jc w:val="both"/>
      <w:outlineLvl w:val="3"/>
    </w:pPr>
    <w:rPr>
      <w:rFonts w:asciiTheme="majorHAnsi" w:eastAsia="Times New Roman" w:hAnsiTheme="majorHAnsi" w:cstheme="majorBidi"/>
      <w:i/>
      <w:iCs/>
      <w:color w:val="C45911" w:themeColor="accent2" w:themeShade="BF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44DD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4DD3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844DD3"/>
    <w:pPr>
      <w:tabs>
        <w:tab w:val="center" w:pos="4536"/>
        <w:tab w:val="right" w:pos="9072"/>
      </w:tabs>
    </w:pPr>
    <w:rPr>
      <w:rFonts w:eastAsiaTheme="minorHAnsi"/>
      <w:kern w:val="2"/>
      <w:szCs w:val="22"/>
      <w:lang w:val="fr-FR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44DD3"/>
  </w:style>
  <w:style w:type="paragraph" w:styleId="Pieddepage">
    <w:name w:val="footer"/>
    <w:basedOn w:val="Normal"/>
    <w:link w:val="PieddepageCar"/>
    <w:uiPriority w:val="99"/>
    <w:unhideWhenUsed/>
    <w:rsid w:val="00844DD3"/>
    <w:pPr>
      <w:tabs>
        <w:tab w:val="center" w:pos="4536"/>
        <w:tab w:val="right" w:pos="9072"/>
      </w:tabs>
    </w:pPr>
    <w:rPr>
      <w:rFonts w:eastAsiaTheme="minorHAnsi"/>
      <w:kern w:val="2"/>
      <w:szCs w:val="22"/>
      <w:lang w:val="fr-FR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44DD3"/>
  </w:style>
  <w:style w:type="character" w:customStyle="1" w:styleId="Titre1Car">
    <w:name w:val="Titre 1 Car"/>
    <w:basedOn w:val="Policepardfaut"/>
    <w:link w:val="Titre1"/>
    <w:uiPriority w:val="9"/>
    <w:rsid w:val="001935C9"/>
    <w:rPr>
      <w:rFonts w:asciiTheme="majorHAnsi" w:eastAsiaTheme="majorEastAsia" w:hAnsiTheme="majorHAnsi" w:cstheme="majorBidi"/>
      <w:b/>
      <w:color w:val="C00000"/>
      <w:kern w:val="0"/>
      <w:sz w:val="32"/>
      <w:szCs w:val="32"/>
      <w14:ligatures w14:val="none"/>
    </w:rPr>
  </w:style>
  <w:style w:type="paragraph" w:customStyle="1" w:styleId="Saisie">
    <w:name w:val="Saisie"/>
    <w:basedOn w:val="Normal"/>
    <w:rsid w:val="003E149B"/>
    <w:pPr>
      <w:tabs>
        <w:tab w:val="left" w:pos="851"/>
      </w:tabs>
    </w:pPr>
    <w:rPr>
      <w:rFonts w:ascii="Arial" w:eastAsia="Times New Roman" w:hAnsi="Arial" w:cs="Times New Roman"/>
      <w:color w:val="000080"/>
      <w:szCs w:val="20"/>
      <w:lang w:val="fr-FR"/>
    </w:rPr>
  </w:style>
  <w:style w:type="table" w:styleId="Grilledutableau">
    <w:name w:val="Table Grid"/>
    <w:basedOn w:val="TableauNormal"/>
    <w:uiPriority w:val="39"/>
    <w:rsid w:val="003E149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2Car">
    <w:name w:val="Titre 2 Car"/>
    <w:basedOn w:val="Policepardfaut"/>
    <w:link w:val="Titre2"/>
    <w:uiPriority w:val="9"/>
    <w:rsid w:val="001935C9"/>
    <w:rPr>
      <w:rFonts w:asciiTheme="majorHAnsi" w:eastAsiaTheme="majorEastAsia" w:hAnsiTheme="majorHAnsi" w:cstheme="majorBidi"/>
      <w:b/>
      <w:color w:val="002060"/>
      <w:kern w:val="0"/>
      <w:sz w:val="26"/>
      <w:szCs w:val="26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935C9"/>
    <w:rPr>
      <w:rFonts w:asciiTheme="majorHAnsi" w:eastAsia="Times New Roman" w:hAnsiTheme="majorHAnsi" w:cstheme="majorBidi"/>
      <w:color w:val="4472C4" w:themeColor="accent1"/>
      <w:kern w:val="0"/>
      <w:sz w:val="24"/>
      <w:szCs w:val="24"/>
      <w:lang w:val="id-ID"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1935C9"/>
    <w:rPr>
      <w:rFonts w:asciiTheme="majorHAnsi" w:eastAsia="Times New Roman" w:hAnsiTheme="majorHAnsi" w:cstheme="majorBidi"/>
      <w:i/>
      <w:iCs/>
      <w:color w:val="C45911" w:themeColor="accent2" w:themeShade="BF"/>
      <w:kern w:val="0"/>
      <w:szCs w:val="21"/>
      <w:lang w:val="id-ID" w:eastAsia="fr-FR"/>
      <w14:ligatures w14:val="none"/>
    </w:rPr>
  </w:style>
  <w:style w:type="paragraph" w:styleId="Paragraphedeliste">
    <w:name w:val="List Paragraph"/>
    <w:basedOn w:val="Normal"/>
    <w:uiPriority w:val="34"/>
    <w:qFormat/>
    <w:rsid w:val="00936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8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0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0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err\OneDrive\Bureau\Template_C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1CAF3ADB54437BA8A5338786257F1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5E8D04-DCD4-445B-893A-1E6FF88D68DB}"/>
      </w:docPartPr>
      <w:docPartBody>
        <w:p w:rsidR="00611CF4" w:rsidRDefault="00000000">
          <w:pPr>
            <w:pStyle w:val="C21CAF3ADB54437BA8A5338786257F12"/>
          </w:pPr>
          <w:r w:rsidRPr="00CD33D2">
            <w:rPr>
              <w:rStyle w:val="Textedelespacerserv"/>
              <w:rFonts w:eastAsiaTheme="minorHAnsi"/>
            </w:rPr>
            <w:t>Cliquez ou appuyez ici pour entrer une date.</w:t>
          </w:r>
        </w:p>
      </w:docPartBody>
    </w:docPart>
    <w:docPart>
      <w:docPartPr>
        <w:name w:val="9081795074A1406AAFEBFB6395C5DD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66A805E-15A4-495E-B0E4-A50B53DCBD34}"/>
      </w:docPartPr>
      <w:docPartBody>
        <w:p w:rsidR="00611CF4" w:rsidRDefault="00000000">
          <w:pPr>
            <w:pStyle w:val="9081795074A1406AAFEBFB6395C5DD66"/>
          </w:pPr>
          <w:r w:rsidRPr="008C4BD9">
            <w:rPr>
              <w:rStyle w:val="Textedelespacerserv"/>
              <w:rFonts w:eastAsiaTheme="minorHAnsi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A64"/>
    <w:rsid w:val="00043014"/>
    <w:rsid w:val="0035369F"/>
    <w:rsid w:val="00473635"/>
    <w:rsid w:val="004C4D95"/>
    <w:rsid w:val="00531513"/>
    <w:rsid w:val="0058731D"/>
    <w:rsid w:val="006042DC"/>
    <w:rsid w:val="00611CF4"/>
    <w:rsid w:val="006576BC"/>
    <w:rsid w:val="007214F5"/>
    <w:rsid w:val="00910B63"/>
    <w:rsid w:val="00934A64"/>
    <w:rsid w:val="009A3896"/>
    <w:rsid w:val="009B758D"/>
    <w:rsid w:val="00AF2FC2"/>
    <w:rsid w:val="00C26DF3"/>
    <w:rsid w:val="00D3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Pr>
      <w:color w:val="808080"/>
    </w:rPr>
  </w:style>
  <w:style w:type="paragraph" w:customStyle="1" w:styleId="C21CAF3ADB54437BA8A5338786257F12">
    <w:name w:val="C21CAF3ADB54437BA8A5338786257F12"/>
  </w:style>
  <w:style w:type="paragraph" w:customStyle="1" w:styleId="9081795074A1406AAFEBFB6395C5DD66">
    <w:name w:val="9081795074A1406AAFEBFB6395C5DD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Template_CR.dotx</Template>
  <TotalTime>322</TotalTime>
  <Pages>3</Pages>
  <Words>215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Pierrick Berthe</dc:creator>
  <cp:keywords/>
  <dc:description/>
  <cp:lastModifiedBy>Pierrick Berthe</cp:lastModifiedBy>
  <cp:revision>26</cp:revision>
  <dcterms:created xsi:type="dcterms:W3CDTF">2025-03-24T20:29:00Z</dcterms:created>
  <dcterms:modified xsi:type="dcterms:W3CDTF">2025-08-05T13:09:00Z</dcterms:modified>
</cp:coreProperties>
</file>